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keepNext w:val="0"/>
        <w:keepLines w:val="0"/>
        <w:spacing w:line="240" w:lineRule="auto"/>
        <w:jc w:val="center"/>
        <w:rPr>
          <w:sz w:val="34"/>
          <w:szCs w:val="34"/>
        </w:rPr>
      </w:pPr>
      <w:bookmarkStart w:id="0" w:name="_esm6c3lgn6z4"/>
      <w:bookmarkEnd w:id="0"/>
      <w:r>
        <w:rPr>
          <w:sz w:val="34"/>
          <w:szCs w:val="34"/>
          <w:rtl/>
        </w:rPr>
        <w:t>SpendWise: A Simple Backend Learning Project</w:t>
      </w:r>
    </w:p>
    <w:p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Ideation Phase</w:t>
        <w:br/>
        <w:t xml:space="preserve"> Define the Problem Statements</w:t>
      </w:r>
    </w:p>
    <w:p>
      <w:pPr>
        <w:spacing w:after="0"/>
        <w:jc w:val="center"/>
        <w:rPr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t>8 March 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SWTID-2026-5994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SpendWise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2 Marks</w:t>
            </w:r>
          </w:p>
        </w:tc>
      </w:tr>
    </w:tbl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Customer Problem Statement Template:</w:t>
      </w:r>
    </w:p>
    <w:p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  <w:rtl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>
      <w:pPr>
        <w:jc w:val="both"/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5734050" cy="4381077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4381077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Example: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114300" distB="114300" distL="114300" distR="114300">
            <wp:extent cx="5734050" cy="3172040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17204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tbl>
      <w:tblPr>
        <w:jc w:val="left"/>
        <w:tblInd w:w="0" w:type="dxa"/>
        <w:tblW w:w="9016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Problem Statement (PS)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am (Customer)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I’m trying to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But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Because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Which makes me feel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PS-1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beginner backend student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Learn Node.js, Express, MongoDB, and JWT authentication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Most learning projects are too large and complex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They include many features that are hard to understand at once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Confused and demotivated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PS-2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college student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Build a simple backend project for practice and submission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don’t find a clear example focused only on CRUD and authentication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Tutorials often jump to advanced topics without explaining basics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Unsure about my understanding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PS-3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beginner developer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Connect JWT authentication with MongoDB and APIs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keep getting errors in tokens or database connection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The flow between login, token, and protected routes is not clear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Frustrated and stuck</w:t>
            </w:r>
          </w:p>
        </w:tc>
      </w:tr>
      <w:tr>
        <w:trPr>
          <w:cantSplit/>
          <w:tblHeader/>
        </w:trPr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PS-4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A student preparing for viva or interviews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Explain CRUD operations and JWT authentication with a project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I don’t have a simple end-to-end backend example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Most available projects are either too basic or too advanced</w:t>
            </w:r>
          </w:p>
        </w:tc>
        <w:tc>
          <w:tcPr/>
          <w:p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/>
              </w:rPr>
              <w:t>Nervous and underprepared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263</Words>
  <Characters>1394</Characters>
  <Lines>146</Lines>
  <Paragraphs>43</Paragraphs>
  <CharactersWithSpaces>1608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2026-03-11T13:18:14Z</dcterms:modified>
</cp:coreProperties>
</file>