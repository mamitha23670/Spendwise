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8March 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SWTID-2026-5994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</w:pPr>
      <w:r>
        <w:rPr>
          <w:b/>
          <w:bCs/>
          <w:rtl/>
        </w:rPr>
        <w:t>Product Backlog, Sprint Schedule, and Estimation (4 Marks)</w:t>
      </w:r>
    </w:p>
    <w:tbl>
      <w:tblPr>
        <w:jc w:val="left"/>
        <w:tblInd w:w="-690" w:type="dxa"/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cantSplit/>
          <w:trHeight w:val="266"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Project Setup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project, install dependencies, and create basic folder structure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Database Connection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Connect MongoDB using Mongoose and configure environment variables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Server Setup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Express server and test basic API route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User model and implement Register API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W w:w="26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Implement Login API with JWT token generation</w:t>
                  </w:r>
                </w:p>
              </w:tc>
            </w:tr>
          </w:tbl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Security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JWT middleware to protect routes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model and API to add new record (Create)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fetch user records (Read)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USN-9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update record (Update)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584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USN-10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delete record (Delete)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689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Testing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 all APIs using Postman/Thunder Client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W w:w="7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10"/>
            </w:tblGrid>
            <w:tr>
              <w:trPr>
                <w:cantSplit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High</w:t>
                  </w:r>
                </w:p>
              </w:tc>
            </w:tr>
          </w:tbl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954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Documentation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Prepare README and project documentation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 &amp; Burndown Chart: (4 Marks)</w:t>
      </w:r>
    </w:p>
    <w:tbl>
      <w:tblPr>
        <w:jc w:val="left"/>
        <w:tblInd w:w="-660" w:type="dxa"/>
        <w:tblW w:w="10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cantSplit/>
          <w:trHeight w:val="248"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Sprint-1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4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Sprint-3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6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8 Apr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</w:tbl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5"/>
    <w:next w:val="1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5"/>
    <w:next w:val="1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spacing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281</Words>
  <Characters>1552</Characters>
  <Lines>212</Lines>
  <Paragraphs>130</Paragraphs>
  <CharactersWithSpaces>1704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2026-03-11T13:09:20Z</dcterms:modified>
</cp:coreProperties>
</file>